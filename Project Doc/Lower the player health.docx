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09D2" w:rsidRPr="004151B3" w:rsidRDefault="00C95EFB">
      <w:pPr>
        <w:rPr>
          <w:b/>
        </w:rPr>
      </w:pPr>
      <w:r w:rsidRPr="004151B3">
        <w:rPr>
          <w:b/>
        </w:rPr>
        <w:t>MDA analysis</w:t>
      </w:r>
    </w:p>
    <w:p w:rsidR="007909D2" w:rsidRDefault="00C95EFB">
      <w:r>
        <w:t xml:space="preserve">Write about how these will change in the different game modes for example pooling currency </w:t>
      </w:r>
      <w:r>
        <w:t>for a bigger wave becomes redundant</w:t>
      </w:r>
      <w:r w:rsidR="004151B3">
        <w:t xml:space="preserve"> in imbalnced</w:t>
      </w:r>
      <w:r>
        <w:t>.</w:t>
      </w:r>
    </w:p>
    <w:p w:rsidR="007909D2" w:rsidRDefault="00C95EFB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693F6E" wp14:editId="73B33474">
                <wp:simplePos x="0" y="0"/>
                <wp:positionH relativeFrom="column">
                  <wp:posOffset>-469901</wp:posOffset>
                </wp:positionH>
                <wp:positionV relativeFrom="paragraph">
                  <wp:posOffset>311782</wp:posOffset>
                </wp:positionV>
                <wp:extent cx="1593854" cy="4114800"/>
                <wp:effectExtent l="0" t="0" r="25396" b="19050"/>
                <wp:wrapNone/>
                <wp:docPr id="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3854" cy="411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4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7909D2" w:rsidRDefault="00C95EF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Mechanics</w:t>
                            </w:r>
                          </w:p>
                          <w:p w:rsidR="007909D2" w:rsidRDefault="00C95EFB">
                            <w:r>
                              <w:t>Bow and Arrow Velocity.</w:t>
                            </w:r>
                          </w:p>
                          <w:p w:rsidR="007909D2" w:rsidRDefault="00C95EFB">
                            <w:r>
                              <w:t>Time/ Player Health (Win Conditions).</w:t>
                            </w:r>
                          </w:p>
                          <w:p w:rsidR="007909D2" w:rsidRDefault="00C95EFB">
                            <w:r>
                              <w:t>In Game chat.</w:t>
                            </w:r>
                          </w:p>
                          <w:p w:rsidR="007909D2" w:rsidRDefault="00C95EFB">
                            <w:r>
                              <w:t>Currency (Increments over-time).</w:t>
                            </w:r>
                          </w:p>
                          <w:p w:rsidR="007909D2" w:rsidRDefault="00C95EFB">
                            <w:r>
                              <w:t>Multiple Monster Choices.</w:t>
                            </w:r>
                          </w:p>
                          <w:p w:rsidR="007909D2" w:rsidRDefault="00C95EFB">
                            <w:r>
                              <w:t>Tiled Spawning mechanics.</w:t>
                            </w:r>
                          </w:p>
                          <w:p w:rsidR="007909D2" w:rsidRDefault="00C95EFB">
                            <w:r>
                              <w:t>Fires linked to player health (Light intensi</w:t>
                            </w:r>
                            <w:r>
                              <w:t>ty).</w:t>
                            </w:r>
                          </w:p>
                          <w:p w:rsidR="007909D2" w:rsidRDefault="00C95EFB">
                            <w:r>
                              <w:t xml:space="preserve">Rune Stones activate when 10 or more enemies are on the field slowing enemies. </w:t>
                            </w:r>
                          </w:p>
                          <w:p w:rsidR="007909D2" w:rsidRDefault="007909D2"/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693F6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7pt;margin-top:24.55pt;width:125.5pt;height:3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" strokeweight=".17625mm">
                <v:textbox>
                  <w:txbxContent>
                    <w:p w:rsidR="007909D2" w:rsidRDefault="00C95EF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Mechanics</w:t>
                      </w:r>
                    </w:p>
                    <w:p w:rsidR="007909D2" w:rsidRDefault="00C95EFB">
                      <w:r>
                        <w:t>Bow and Arrow Velocity.</w:t>
                      </w:r>
                    </w:p>
                    <w:p w:rsidR="007909D2" w:rsidRDefault="00C95EFB">
                      <w:r>
                        <w:t>Time/ Player Health (Win Conditions).</w:t>
                      </w:r>
                    </w:p>
                    <w:p w:rsidR="007909D2" w:rsidRDefault="00C95EFB">
                      <w:r>
                        <w:t>In Game chat.</w:t>
                      </w:r>
                    </w:p>
                    <w:p w:rsidR="007909D2" w:rsidRDefault="00C95EFB">
                      <w:r>
                        <w:t>Currency (Increments over-time).</w:t>
                      </w:r>
                    </w:p>
                    <w:p w:rsidR="007909D2" w:rsidRDefault="00C95EFB">
                      <w:r>
                        <w:t>Multiple Monster Choices.</w:t>
                      </w:r>
                    </w:p>
                    <w:p w:rsidR="007909D2" w:rsidRDefault="00C95EFB">
                      <w:r>
                        <w:t>Tiled Spawning mechanics.</w:t>
                      </w:r>
                    </w:p>
                    <w:p w:rsidR="007909D2" w:rsidRDefault="00C95EFB">
                      <w:r>
                        <w:t>Fires linked to player health (Light intensi</w:t>
                      </w:r>
                      <w:r>
                        <w:t>ty).</w:t>
                      </w:r>
                    </w:p>
                    <w:p w:rsidR="007909D2" w:rsidRDefault="00C95EFB">
                      <w:r>
                        <w:t xml:space="preserve">Rune Stones activate when 10 or more enemies are on the field slowing enemies. </w:t>
                      </w:r>
                    </w:p>
                    <w:p w:rsidR="007909D2" w:rsidRDefault="007909D2"/>
                  </w:txbxContent>
                </v:textbox>
              </v:shape>
            </w:pict>
          </mc:Fallback>
        </mc:AlternateContent>
      </w:r>
    </w:p>
    <w:p w:rsidR="007909D2" w:rsidRDefault="00C95EFB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3162296</wp:posOffset>
                </wp:positionH>
                <wp:positionV relativeFrom="paragraph">
                  <wp:posOffset>57780</wp:posOffset>
                </wp:positionV>
                <wp:extent cx="3054352" cy="4083052"/>
                <wp:effectExtent l="0" t="0" r="12698" b="12698"/>
                <wp:wrapNone/>
                <wp:docPr id="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4352" cy="40830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4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7909D2" w:rsidRDefault="00C95EF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Aesthetics</w:t>
                            </w:r>
                          </w:p>
                          <w:p w:rsidR="007909D2" w:rsidRDefault="00C95EFB">
                            <w:r>
                              <w:t xml:space="preserve">Challenge- Both players will have something new to master, while competing against each other. This will bring players back to the game as there are </w:t>
                            </w:r>
                            <w:r>
                              <w:t>several level of challenge.</w:t>
                            </w:r>
                          </w:p>
                          <w:p w:rsidR="007909D2" w:rsidRDefault="00C95EFB">
                            <w:r>
                              <w:t xml:space="preserve">Fellowship- Being able to talk while playing the game will add a social element to the game. </w:t>
                            </w:r>
                          </w:p>
                          <w:p w:rsidR="007909D2" w:rsidRDefault="00C95EFB">
                            <w:r>
                              <w:t xml:space="preserve">Sensation- Using asymmetric gameplay with VR, it will allow players to experience something completely new. </w:t>
                            </w:r>
                          </w:p>
                          <w:p w:rsidR="007909D2" w:rsidRDefault="00C95EFB">
                            <w:r>
                              <w:t xml:space="preserve">Fantasy- Both the VR and </w:t>
                            </w:r>
                            <w:r>
                              <w:t>PC player will experience a sense of immersion in a new world.</w:t>
                            </w:r>
                          </w:p>
                          <w:p w:rsidR="007909D2" w:rsidRDefault="007909D2"/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7" type="#_x0000_t202" style="position:absolute;margin-left:249pt;margin-top:4.55pt;width:240.5pt;height:321.5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" strokeweight=".17625mm">
                <v:textbox>
                  <w:txbxContent>
                    <w:p w:rsidR="007909D2" w:rsidRDefault="00C95EF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Aesthetics</w:t>
                      </w:r>
                    </w:p>
                    <w:p w:rsidR="007909D2" w:rsidRDefault="00C95EFB">
                      <w:r>
                        <w:t xml:space="preserve">Challenge- Both players will have something new to master, while competing against each other. This will bring players back to the game as there are </w:t>
                      </w:r>
                      <w:r>
                        <w:t>several level of challenge.</w:t>
                      </w:r>
                    </w:p>
                    <w:p w:rsidR="007909D2" w:rsidRDefault="00C95EFB">
                      <w:r>
                        <w:t xml:space="preserve">Fellowship- Being able to talk while playing the game will add a social element to the game. </w:t>
                      </w:r>
                    </w:p>
                    <w:p w:rsidR="007909D2" w:rsidRDefault="00C95EFB">
                      <w:r>
                        <w:t xml:space="preserve">Sensation- Using asymmetric gameplay with VR, it will allow players to experience something completely new. </w:t>
                      </w:r>
                    </w:p>
                    <w:p w:rsidR="007909D2" w:rsidRDefault="00C95EFB">
                      <w:r>
                        <w:t xml:space="preserve">Fantasy- Both the VR and </w:t>
                      </w:r>
                      <w:r>
                        <w:t>PC player will experience a sense of immersion in a new world.</w:t>
                      </w:r>
                    </w:p>
                    <w:p w:rsidR="007909D2" w:rsidRDefault="007909D2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1314449</wp:posOffset>
                </wp:positionH>
                <wp:positionV relativeFrom="paragraph">
                  <wp:posOffset>38733</wp:posOffset>
                </wp:positionV>
                <wp:extent cx="1663695" cy="4095753"/>
                <wp:effectExtent l="0" t="0" r="12705" b="19047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695" cy="40957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4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7909D2" w:rsidRDefault="00C95EF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Dynamics</w:t>
                            </w:r>
                          </w:p>
                          <w:p w:rsidR="007909D2" w:rsidRDefault="00C95EFB">
                            <w:r>
                              <w:t>Spawning monsters closer to the VR player.</w:t>
                            </w:r>
                          </w:p>
                          <w:p w:rsidR="007909D2" w:rsidRDefault="00C95EFB">
                            <w:r>
                              <w:t>Saving currency for larger waves of monsters.</w:t>
                            </w:r>
                          </w:p>
                          <w:p w:rsidR="007909D2" w:rsidRDefault="00C95EFB">
                            <w:r>
                              <w:t>Players talking to each other.</w:t>
                            </w:r>
                          </w:p>
                          <w:p w:rsidR="007909D2" w:rsidRDefault="00C95EFB">
                            <w:r>
                              <w:t>VR player feels immersed as bow replicates real physics.</w:t>
                            </w:r>
                          </w:p>
                          <w:p w:rsidR="007909D2" w:rsidRDefault="00C95EFB">
                            <w:r>
                              <w:t>Tim</w:t>
                            </w:r>
                            <w:r>
                              <w:t>e adds constraints and a sense of strategy.</w:t>
                            </w:r>
                          </w:p>
                          <w:p w:rsidR="007909D2" w:rsidRDefault="00C95EFB">
                            <w:r>
                              <w:t>Lower health means less light adding tension/ panic.</w:t>
                            </w:r>
                          </w:p>
                          <w:p w:rsidR="007909D2" w:rsidRDefault="00C95EFB">
                            <w:r>
                              <w:t>Punishment for spawning too many enemies.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8" type="#_x0000_t202" style="position:absolute;margin-left:103.5pt;margin-top:3.05pt;width:131pt;height:322.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" strokeweight=".17625mm">
                <v:textbox>
                  <w:txbxContent>
                    <w:p w:rsidR="007909D2" w:rsidRDefault="00C95EF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Dynamics</w:t>
                      </w:r>
                    </w:p>
                    <w:p w:rsidR="007909D2" w:rsidRDefault="00C95EFB">
                      <w:r>
                        <w:t>Spawning monsters closer to the VR player.</w:t>
                      </w:r>
                    </w:p>
                    <w:p w:rsidR="007909D2" w:rsidRDefault="00C95EFB">
                      <w:r>
                        <w:t>Saving currency for larger waves of monsters.</w:t>
                      </w:r>
                    </w:p>
                    <w:p w:rsidR="007909D2" w:rsidRDefault="00C95EFB">
                      <w:r>
                        <w:t>Players talking to each other.</w:t>
                      </w:r>
                    </w:p>
                    <w:p w:rsidR="007909D2" w:rsidRDefault="00C95EFB">
                      <w:r>
                        <w:t>VR player feels immersed as bow replicates real physics.</w:t>
                      </w:r>
                    </w:p>
                    <w:p w:rsidR="007909D2" w:rsidRDefault="00C95EFB">
                      <w:r>
                        <w:t>Tim</w:t>
                      </w:r>
                      <w:r>
                        <w:t>e adds constraints and a sense of strategy.</w:t>
                      </w:r>
                    </w:p>
                    <w:p w:rsidR="007909D2" w:rsidRDefault="00C95EFB">
                      <w:r>
                        <w:t>Lower health means less light adding tension/ panic.</w:t>
                      </w:r>
                    </w:p>
                    <w:p w:rsidR="007909D2" w:rsidRDefault="00C95EFB">
                      <w:r>
                        <w:t>Punishment for spawning too many enemies.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909D2" w:rsidRDefault="007909D2"/>
    <w:p w:rsidR="007909D2" w:rsidRDefault="007909D2"/>
    <w:p w:rsidR="007909D2" w:rsidRDefault="007909D2"/>
    <w:p w:rsidR="007909D2" w:rsidRDefault="007909D2"/>
    <w:p w:rsidR="007909D2" w:rsidRDefault="007909D2"/>
    <w:p w:rsidR="007909D2" w:rsidRDefault="007909D2"/>
    <w:p w:rsidR="007909D2" w:rsidRDefault="007909D2"/>
    <w:p w:rsidR="007909D2" w:rsidRDefault="007909D2"/>
    <w:p w:rsidR="007909D2" w:rsidRDefault="007909D2"/>
    <w:p w:rsidR="007909D2" w:rsidRDefault="007909D2"/>
    <w:p w:rsidR="007909D2" w:rsidRDefault="007909D2"/>
    <w:p w:rsidR="007909D2" w:rsidRDefault="007909D2"/>
    <w:p w:rsidR="007909D2" w:rsidRDefault="007909D2"/>
    <w:p w:rsidR="007909D2" w:rsidRDefault="007909D2">
      <w:pPr>
        <w:tabs>
          <w:tab w:val="left" w:pos="7810"/>
        </w:tabs>
      </w:pPr>
    </w:p>
    <w:p w:rsidR="004151B3" w:rsidRPr="004151B3" w:rsidRDefault="004151B3">
      <w:pPr>
        <w:tabs>
          <w:tab w:val="left" w:pos="7810"/>
        </w:tabs>
        <w:rPr>
          <w:b/>
        </w:rPr>
      </w:pPr>
      <w:r w:rsidRPr="004151B3">
        <w:rPr>
          <w:b/>
        </w:rPr>
        <w:t>VR Player-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3"/>
        <w:gridCol w:w="2957"/>
        <w:gridCol w:w="4746"/>
      </w:tblGrid>
      <w:tr w:rsidR="004151B3" w:rsidTr="004151B3">
        <w:tc>
          <w:tcPr>
            <w:tcW w:w="1301" w:type="dxa"/>
          </w:tcPr>
          <w:p w:rsidR="004151B3" w:rsidRPr="004151B3" w:rsidRDefault="004151B3">
            <w:pPr>
              <w:tabs>
                <w:tab w:val="left" w:pos="7810"/>
              </w:tabs>
              <w:rPr>
                <w:b/>
              </w:rPr>
            </w:pPr>
            <w:r w:rsidRPr="004151B3">
              <w:rPr>
                <w:b/>
              </w:rPr>
              <w:t>Weapon</w:t>
            </w:r>
          </w:p>
        </w:tc>
        <w:tc>
          <w:tcPr>
            <w:tcW w:w="2969" w:type="dxa"/>
          </w:tcPr>
          <w:p w:rsidR="004151B3" w:rsidRPr="004151B3" w:rsidRDefault="004151B3">
            <w:pPr>
              <w:tabs>
                <w:tab w:val="left" w:pos="7810"/>
              </w:tabs>
              <w:rPr>
                <w:b/>
              </w:rPr>
            </w:pPr>
            <w:r w:rsidRPr="004151B3">
              <w:rPr>
                <w:b/>
              </w:rPr>
              <w:t xml:space="preserve">Description </w:t>
            </w:r>
          </w:p>
        </w:tc>
        <w:tc>
          <w:tcPr>
            <w:tcW w:w="4746" w:type="dxa"/>
          </w:tcPr>
          <w:p w:rsidR="004151B3" w:rsidRPr="004151B3" w:rsidRDefault="004151B3">
            <w:pPr>
              <w:tabs>
                <w:tab w:val="left" w:pos="7810"/>
              </w:tabs>
              <w:rPr>
                <w:b/>
              </w:rPr>
            </w:pPr>
            <w:r w:rsidRPr="004151B3">
              <w:rPr>
                <w:b/>
              </w:rPr>
              <w:t>Picture</w:t>
            </w:r>
          </w:p>
        </w:tc>
      </w:tr>
      <w:tr w:rsidR="004151B3" w:rsidTr="004151B3">
        <w:tc>
          <w:tcPr>
            <w:tcW w:w="1301" w:type="dxa"/>
          </w:tcPr>
          <w:p w:rsidR="004151B3" w:rsidRPr="004151B3" w:rsidRDefault="004151B3">
            <w:pPr>
              <w:tabs>
                <w:tab w:val="left" w:pos="7810"/>
              </w:tabs>
              <w:rPr>
                <w:b/>
              </w:rPr>
            </w:pPr>
            <w:r w:rsidRPr="004151B3">
              <w:rPr>
                <w:b/>
              </w:rPr>
              <w:t>Bow and Arrow</w:t>
            </w:r>
          </w:p>
        </w:tc>
        <w:tc>
          <w:tcPr>
            <w:tcW w:w="2969" w:type="dxa"/>
          </w:tcPr>
          <w:p w:rsidR="004151B3" w:rsidRDefault="004151B3">
            <w:pPr>
              <w:tabs>
                <w:tab w:val="left" w:pos="7810"/>
              </w:tabs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 xml:space="preserve">VR players are equipeed with a bow and arrow that makes use of both Vive controllers. </w:t>
            </w:r>
          </w:p>
          <w:p w:rsidR="004151B3" w:rsidRDefault="004151B3">
            <w:pPr>
              <w:tabs>
                <w:tab w:val="left" w:pos="7810"/>
              </w:tabs>
              <w:rPr>
                <w:noProof/>
                <w:lang w:eastAsia="en-GB"/>
              </w:rPr>
            </w:pPr>
          </w:p>
          <w:p w:rsidR="004151B3" w:rsidRDefault="004151B3">
            <w:pPr>
              <w:tabs>
                <w:tab w:val="left" w:pos="7810"/>
              </w:tabs>
            </w:pPr>
            <w:r>
              <w:t>The player will be able to switch controllers depending on their preference.</w:t>
            </w:r>
          </w:p>
          <w:p w:rsidR="004151B3" w:rsidRDefault="004151B3">
            <w:pPr>
              <w:tabs>
                <w:tab w:val="left" w:pos="7810"/>
              </w:tabs>
            </w:pPr>
          </w:p>
          <w:p w:rsidR="004151B3" w:rsidRPr="004151B3" w:rsidRDefault="004151B3">
            <w:pPr>
              <w:tabs>
                <w:tab w:val="left" w:pos="7810"/>
              </w:tabs>
              <w:rPr>
                <w:noProof/>
                <w:lang w:eastAsia="en-GB"/>
              </w:rPr>
            </w:pPr>
            <w:r>
              <w:t>This works in the same way that a real bow and arrow would. Players will have to aim and pull back to bow string to add velocity to the arrow.  Each arrow deals 1 damage.</w:t>
            </w:r>
          </w:p>
        </w:tc>
        <w:tc>
          <w:tcPr>
            <w:tcW w:w="4746" w:type="dxa"/>
          </w:tcPr>
          <w:p w:rsidR="004151B3" w:rsidRDefault="004151B3">
            <w:pPr>
              <w:tabs>
                <w:tab w:val="left" w:pos="7810"/>
              </w:tabs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670528" behindDoc="0" locked="0" layoutInCell="1" allowOverlap="1" wp14:anchorId="19334697" wp14:editId="5F27D882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116205</wp:posOffset>
                  </wp:positionV>
                  <wp:extent cx="2876550" cy="2292350"/>
                  <wp:effectExtent l="0" t="0" r="0" b="0"/>
                  <wp:wrapSquare wrapText="bothSides"/>
                  <wp:docPr id="7" name="Picture 7" descr="http://gokue.co.uk/wp-content/uploads/2016/11/PARRALEX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gokue.co.uk/wp-content/uploads/2016/11/PARRALEX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74" r="40333"/>
                          <a:stretch/>
                        </pic:blipFill>
                        <pic:spPr bwMode="auto">
                          <a:xfrm>
                            <a:off x="0" y="0"/>
                            <a:ext cx="2876550" cy="2292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bookmarkStart w:id="0" w:name="_GoBack"/>
        <w:bookmarkEnd w:id="0"/>
      </w:tr>
      <w:tr w:rsidR="004151B3" w:rsidTr="004151B3">
        <w:tc>
          <w:tcPr>
            <w:tcW w:w="1301" w:type="dxa"/>
          </w:tcPr>
          <w:p w:rsidR="004151B3" w:rsidRPr="004151B3" w:rsidRDefault="004151B3">
            <w:pPr>
              <w:tabs>
                <w:tab w:val="left" w:pos="7810"/>
              </w:tabs>
              <w:rPr>
                <w:b/>
              </w:rPr>
            </w:pPr>
            <w:r>
              <w:rPr>
                <w:b/>
              </w:rPr>
              <w:t>Reloading</w:t>
            </w:r>
          </w:p>
        </w:tc>
        <w:tc>
          <w:tcPr>
            <w:tcW w:w="2969" w:type="dxa"/>
          </w:tcPr>
          <w:p w:rsidR="004151B3" w:rsidRDefault="004151B3">
            <w:pPr>
              <w:tabs>
                <w:tab w:val="left" w:pos="7810"/>
              </w:tabs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The player has unlimited arrows.  MAYBE ADD PULLING FROM A QUIVER.</w:t>
            </w:r>
          </w:p>
        </w:tc>
        <w:tc>
          <w:tcPr>
            <w:tcW w:w="4746" w:type="dxa"/>
          </w:tcPr>
          <w:p w:rsidR="004151B3" w:rsidRDefault="004151B3">
            <w:pPr>
              <w:tabs>
                <w:tab w:val="left" w:pos="7810"/>
              </w:tabs>
              <w:rPr>
                <w:noProof/>
                <w:lang w:eastAsia="en-GB"/>
              </w:rPr>
            </w:pPr>
          </w:p>
        </w:tc>
      </w:tr>
      <w:tr w:rsidR="004151B3" w:rsidTr="004151B3">
        <w:tc>
          <w:tcPr>
            <w:tcW w:w="1301" w:type="dxa"/>
          </w:tcPr>
          <w:p w:rsidR="004151B3" w:rsidRPr="004151B3" w:rsidRDefault="004151B3">
            <w:pPr>
              <w:tabs>
                <w:tab w:val="left" w:pos="7810"/>
              </w:tabs>
              <w:rPr>
                <w:b/>
              </w:rPr>
            </w:pPr>
            <w:r>
              <w:rPr>
                <w:b/>
              </w:rPr>
              <w:lastRenderedPageBreak/>
              <w:t>HUD / Information</w:t>
            </w:r>
          </w:p>
        </w:tc>
        <w:tc>
          <w:tcPr>
            <w:tcW w:w="2969" w:type="dxa"/>
          </w:tcPr>
          <w:p w:rsidR="004151B3" w:rsidRDefault="004151B3">
            <w:pPr>
              <w:tabs>
                <w:tab w:val="left" w:pos="7810"/>
              </w:tabs>
              <w:rPr>
                <w:noProof/>
                <w:lang w:eastAsia="en-GB"/>
              </w:rPr>
            </w:pPr>
            <w:r>
              <w:t>Information will be displayed to the player via rendered text being drawn to the floor in front of them.</w:t>
            </w:r>
          </w:p>
        </w:tc>
        <w:tc>
          <w:tcPr>
            <w:tcW w:w="4746" w:type="dxa"/>
          </w:tcPr>
          <w:p w:rsidR="004151B3" w:rsidRDefault="004151B3">
            <w:pPr>
              <w:tabs>
                <w:tab w:val="left" w:pos="7810"/>
              </w:tabs>
              <w:rPr>
                <w:noProof/>
                <w:lang w:eastAsia="en-GB"/>
              </w:rPr>
            </w:pPr>
          </w:p>
        </w:tc>
      </w:tr>
    </w:tbl>
    <w:p w:rsidR="007909D2" w:rsidRDefault="00C95EFB">
      <w:pPr>
        <w:tabs>
          <w:tab w:val="left" w:pos="7810"/>
        </w:tabs>
        <w:rPr>
          <w:b/>
        </w:rPr>
      </w:pPr>
      <w:r>
        <w:rPr>
          <w:b/>
        </w:rPr>
        <w:t xml:space="preserve">Enemy types- </w:t>
      </w:r>
    </w:p>
    <w:tbl>
      <w:tblPr>
        <w:tblW w:w="9016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13"/>
        <w:gridCol w:w="2553"/>
        <w:gridCol w:w="3950"/>
      </w:tblGrid>
      <w:tr w:rsidR="007909D2">
        <w:tblPrEx>
          <w:tblCellMar>
            <w:top w:w="0" w:type="dxa"/>
            <w:bottom w:w="0" w:type="dxa"/>
          </w:tblCellMar>
        </w:tblPrEx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C95EFB">
            <w:pPr>
              <w:tabs>
                <w:tab w:val="left" w:pos="7810"/>
              </w:tabs>
              <w:spacing w:after="0" w:line="240" w:lineRule="auto"/>
              <w:rPr>
                <w:b/>
              </w:rPr>
            </w:pPr>
            <w:r>
              <w:rPr>
                <w:b/>
              </w:rPr>
              <w:t>Enemy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C95EFB">
            <w:pPr>
              <w:tabs>
                <w:tab w:val="left" w:pos="7810"/>
              </w:tabs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C95EFB">
            <w:pPr>
              <w:tabs>
                <w:tab w:val="left" w:pos="7810"/>
              </w:tabs>
              <w:spacing w:after="0" w:line="240" w:lineRule="auto"/>
              <w:rPr>
                <w:b/>
              </w:rPr>
            </w:pPr>
            <w:r>
              <w:rPr>
                <w:b/>
              </w:rPr>
              <w:t>Picture</w:t>
            </w:r>
          </w:p>
        </w:tc>
      </w:tr>
      <w:tr w:rsidR="007909D2">
        <w:tblPrEx>
          <w:tblCellMar>
            <w:top w:w="0" w:type="dxa"/>
            <w:bottom w:w="0" w:type="dxa"/>
          </w:tblCellMar>
        </w:tblPrEx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Pr="003E27C1" w:rsidRDefault="00C95EFB">
            <w:pPr>
              <w:tabs>
                <w:tab w:val="left" w:pos="7810"/>
              </w:tabs>
              <w:spacing w:after="0" w:line="240" w:lineRule="auto"/>
              <w:rPr>
                <w:b/>
              </w:rPr>
            </w:pPr>
            <w:r w:rsidRPr="003E27C1">
              <w:rPr>
                <w:b/>
              </w:rPr>
              <w:t>Raptors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C95EFB">
            <w:pPr>
              <w:tabs>
                <w:tab w:val="left" w:pos="7810"/>
              </w:tabs>
              <w:spacing w:after="0" w:line="240" w:lineRule="auto"/>
            </w:pPr>
            <w:r>
              <w:t xml:space="preserve">Quick small 1 hit point of life, cheap </w:t>
            </w:r>
            <w:r>
              <w:t>cost. Quick spawn time.</w:t>
            </w:r>
          </w:p>
        </w:tc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C95EFB">
            <w:pPr>
              <w:tabs>
                <w:tab w:val="left" w:pos="7810"/>
              </w:tabs>
              <w:spacing w:after="0" w:line="240" w:lineRule="auto"/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2371368" cy="1778526"/>
                  <wp:effectExtent l="0" t="0" r="0" b="0"/>
                  <wp:docPr id="4" name="Picture 6" descr="https://d2ujflorbtfzji.cloudfront.net/package-screenshot/911df80f-b32f-4f2f-8701-6fcaadc01fad_scaled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368" cy="1778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09D2">
        <w:tblPrEx>
          <w:tblCellMar>
            <w:top w:w="0" w:type="dxa"/>
            <w:bottom w:w="0" w:type="dxa"/>
          </w:tblCellMar>
        </w:tblPrEx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Pr="003E27C1" w:rsidRDefault="00C95EFB">
            <w:pPr>
              <w:tabs>
                <w:tab w:val="left" w:pos="7810"/>
              </w:tabs>
              <w:spacing w:after="0" w:line="240" w:lineRule="auto"/>
              <w:rPr>
                <w:b/>
              </w:rPr>
            </w:pPr>
            <w:r w:rsidRPr="003E27C1">
              <w:rPr>
                <w:b/>
              </w:rPr>
              <w:t>Skeletons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C95EFB">
            <w:pPr>
              <w:tabs>
                <w:tab w:val="left" w:pos="7810"/>
              </w:tabs>
              <w:spacing w:after="0" w:line="240" w:lineRule="auto"/>
            </w:pPr>
            <w:r>
              <w:t xml:space="preserve">Slower spawn time, cheapest unit, medium speed, 1 hit point, chance on hit to not die. 1/10. </w:t>
            </w:r>
          </w:p>
          <w:p w:rsidR="007909D2" w:rsidRDefault="007909D2">
            <w:pPr>
              <w:tabs>
                <w:tab w:val="left" w:pos="7810"/>
              </w:tabs>
              <w:spacing w:after="0" w:line="240" w:lineRule="auto"/>
            </w:pPr>
          </w:p>
        </w:tc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C95EFB">
            <w:pPr>
              <w:tabs>
                <w:tab w:val="left" w:pos="7810"/>
              </w:tabs>
              <w:spacing w:after="0" w:line="240" w:lineRule="auto"/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643252</wp:posOffset>
                  </wp:positionH>
                  <wp:positionV relativeFrom="paragraph">
                    <wp:posOffset>0</wp:posOffset>
                  </wp:positionV>
                  <wp:extent cx="1126485" cy="2006595"/>
                  <wp:effectExtent l="0" t="0" r="0" b="0"/>
                  <wp:wrapSquare wrapText="bothSides"/>
                  <wp:docPr id="5" name="Picture 5" descr="https://d2ujflorbtfzji.cloudfront.net/package-screenshot/241564b3-f98a-4070-b425-7625f8cb4b26_scaled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rcRect l="36788" r="32850" b="76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6485" cy="2006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909D2">
        <w:tblPrEx>
          <w:tblCellMar>
            <w:top w:w="0" w:type="dxa"/>
            <w:bottom w:w="0" w:type="dxa"/>
          </w:tblCellMar>
        </w:tblPrEx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Pr="003E27C1" w:rsidRDefault="00C95EFB">
            <w:pPr>
              <w:tabs>
                <w:tab w:val="left" w:pos="7810"/>
              </w:tabs>
              <w:spacing w:after="0" w:line="240" w:lineRule="auto"/>
              <w:rPr>
                <w:b/>
              </w:rPr>
            </w:pPr>
            <w:r w:rsidRPr="003E27C1">
              <w:rPr>
                <w:b/>
              </w:rPr>
              <w:t>Ogres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C95EFB">
            <w:pPr>
              <w:tabs>
                <w:tab w:val="left" w:pos="7810"/>
              </w:tabs>
              <w:spacing w:after="0" w:line="240" w:lineRule="auto"/>
            </w:pPr>
            <w:r>
              <w:t xml:space="preserve">Slow tank unit. Expensive, 3 hit points. Once has been hit twice becomes enraged increasing speed. Medium spawn </w:t>
            </w:r>
            <w:r>
              <w:t xml:space="preserve">time.  </w:t>
            </w:r>
          </w:p>
        </w:tc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C95EFB">
            <w:pPr>
              <w:tabs>
                <w:tab w:val="left" w:pos="7810"/>
              </w:tabs>
              <w:spacing w:after="0" w:line="240" w:lineRule="auto"/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467999</wp:posOffset>
                  </wp:positionH>
                  <wp:positionV relativeFrom="paragraph">
                    <wp:posOffset>0</wp:posOffset>
                  </wp:positionV>
                  <wp:extent cx="1435095" cy="2219760"/>
                  <wp:effectExtent l="0" t="0" r="0" b="9090"/>
                  <wp:wrapSquare wrapText="bothSides"/>
                  <wp:docPr id="6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rcRect l="45535" t="27969" r="39065" b="296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095" cy="2219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909D2" w:rsidRDefault="007909D2">
      <w:pPr>
        <w:tabs>
          <w:tab w:val="left" w:pos="7810"/>
        </w:tabs>
      </w:pPr>
    </w:p>
    <w:p w:rsidR="007909D2" w:rsidRDefault="00C95EFB">
      <w:pPr>
        <w:tabs>
          <w:tab w:val="left" w:pos="7810"/>
        </w:tabs>
        <w:rPr>
          <w:b/>
        </w:rPr>
      </w:pPr>
      <w:r>
        <w:rPr>
          <w:b/>
        </w:rPr>
        <w:t>Currency-</w:t>
      </w:r>
    </w:p>
    <w:p w:rsidR="007909D2" w:rsidRDefault="00C95EFB">
      <w:pPr>
        <w:tabs>
          <w:tab w:val="left" w:pos="7810"/>
        </w:tabs>
      </w:pPr>
      <w:r>
        <w:t>Each enemy has different currency and increments differently (each unit costs 1 of its given currency).  This will be redundant in the imbalanced game mode as the player will have no constraints.</w:t>
      </w:r>
    </w:p>
    <w:tbl>
      <w:tblPr>
        <w:tblW w:w="9016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7909D2">
        <w:tblPrEx>
          <w:tblCellMar>
            <w:top w:w="0" w:type="dxa"/>
            <w:bottom w:w="0" w:type="dxa"/>
          </w:tblCellMar>
        </w:tblPrEx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C95EFB">
            <w:pPr>
              <w:tabs>
                <w:tab w:val="left" w:pos="7810"/>
              </w:tabs>
              <w:spacing w:after="0" w:line="240" w:lineRule="auto"/>
              <w:rPr>
                <w:b/>
              </w:rPr>
            </w:pPr>
            <w:r>
              <w:rPr>
                <w:b/>
              </w:rPr>
              <w:t>Enemy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C95EFB">
            <w:pPr>
              <w:tabs>
                <w:tab w:val="left" w:pos="7810"/>
              </w:tabs>
              <w:spacing w:after="0" w:line="240" w:lineRule="auto"/>
              <w:rPr>
                <w:b/>
              </w:rPr>
            </w:pPr>
            <w:r>
              <w:rPr>
                <w:b/>
              </w:rPr>
              <w:t>Currency</w:t>
            </w:r>
          </w:p>
        </w:tc>
      </w:tr>
      <w:tr w:rsidR="007909D2">
        <w:tblPrEx>
          <w:tblCellMar>
            <w:top w:w="0" w:type="dxa"/>
            <w:bottom w:w="0" w:type="dxa"/>
          </w:tblCellMar>
        </w:tblPrEx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C95EFB">
            <w:pPr>
              <w:tabs>
                <w:tab w:val="left" w:pos="7810"/>
              </w:tabs>
              <w:spacing w:after="0" w:line="240" w:lineRule="auto"/>
              <w:rPr>
                <w:b/>
              </w:rPr>
            </w:pPr>
            <w:r>
              <w:rPr>
                <w:b/>
              </w:rPr>
              <w:lastRenderedPageBreak/>
              <w:t>Raptor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C95EFB">
            <w:pPr>
              <w:tabs>
                <w:tab w:val="left" w:pos="7810"/>
              </w:tabs>
              <w:spacing w:after="0" w:line="240" w:lineRule="auto"/>
            </w:pPr>
            <w:r>
              <w:t xml:space="preserve">Raptor Food, </w:t>
            </w:r>
            <w:r>
              <w:t>Starts at 20, increments +10 a minute.</w:t>
            </w:r>
          </w:p>
        </w:tc>
      </w:tr>
      <w:tr w:rsidR="007909D2">
        <w:tblPrEx>
          <w:tblCellMar>
            <w:top w:w="0" w:type="dxa"/>
            <w:bottom w:w="0" w:type="dxa"/>
          </w:tblCellMar>
        </w:tblPrEx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C95EFB">
            <w:pPr>
              <w:tabs>
                <w:tab w:val="left" w:pos="7810"/>
              </w:tabs>
              <w:spacing w:after="0" w:line="240" w:lineRule="auto"/>
              <w:rPr>
                <w:b/>
              </w:rPr>
            </w:pPr>
            <w:r>
              <w:rPr>
                <w:b/>
              </w:rPr>
              <w:t>Skeleton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C95EFB">
            <w:pPr>
              <w:tabs>
                <w:tab w:val="left" w:pos="7810"/>
              </w:tabs>
              <w:spacing w:after="0" w:line="240" w:lineRule="auto"/>
            </w:pPr>
            <w:r>
              <w:t>Skeleton Souls, Starts at 20, increments +10 a minute.</w:t>
            </w:r>
          </w:p>
        </w:tc>
      </w:tr>
      <w:tr w:rsidR="007909D2">
        <w:tblPrEx>
          <w:tblCellMar>
            <w:top w:w="0" w:type="dxa"/>
            <w:bottom w:w="0" w:type="dxa"/>
          </w:tblCellMar>
        </w:tblPrEx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C95EFB">
            <w:pPr>
              <w:tabs>
                <w:tab w:val="left" w:pos="7810"/>
              </w:tabs>
              <w:spacing w:after="0" w:line="240" w:lineRule="auto"/>
              <w:rPr>
                <w:b/>
              </w:rPr>
            </w:pPr>
            <w:r>
              <w:rPr>
                <w:b/>
              </w:rPr>
              <w:t>Ogre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C95EFB">
            <w:pPr>
              <w:tabs>
                <w:tab w:val="left" w:pos="7810"/>
              </w:tabs>
              <w:spacing w:after="0" w:line="240" w:lineRule="auto"/>
            </w:pPr>
            <w:r>
              <w:t>Ogre Gems, Starts at 10, increments +5 a minute.</w:t>
            </w:r>
          </w:p>
        </w:tc>
      </w:tr>
    </w:tbl>
    <w:p w:rsidR="007909D2" w:rsidRDefault="007909D2">
      <w:pPr>
        <w:tabs>
          <w:tab w:val="left" w:pos="7810"/>
        </w:tabs>
      </w:pPr>
    </w:p>
    <w:p w:rsidR="007909D2" w:rsidRDefault="00C95EFB">
      <w:pPr>
        <w:tabs>
          <w:tab w:val="left" w:pos="7810"/>
        </w:tabs>
        <w:rPr>
          <w:b/>
        </w:rPr>
      </w:pPr>
      <w:r>
        <w:rPr>
          <w:b/>
        </w:rPr>
        <w:t xml:space="preserve">Spawning- </w:t>
      </w:r>
    </w:p>
    <w:p w:rsidR="007909D2" w:rsidRDefault="00C95EFB">
      <w:pPr>
        <w:tabs>
          <w:tab w:val="left" w:pos="7810"/>
        </w:tabs>
      </w:pPr>
      <w:r>
        <w:t>Balanced game mode- Tiles time out meaning monsters cannot be spawned there again fo</w:t>
      </w:r>
      <w:r>
        <w:t xml:space="preserve">r 20 seconds. The tiles will be split into 3 categories; </w:t>
      </w:r>
    </w:p>
    <w:p w:rsidR="007909D2" w:rsidRDefault="00C95EFB">
      <w:pPr>
        <w:tabs>
          <w:tab w:val="left" w:pos="7810"/>
        </w:tabs>
      </w:pPr>
      <w:r>
        <w:t>Close to the VR player, these will add time to the game.</w:t>
      </w:r>
    </w:p>
    <w:p w:rsidR="007909D2" w:rsidRDefault="00C95EFB">
      <w:pPr>
        <w:tabs>
          <w:tab w:val="left" w:pos="7810"/>
        </w:tabs>
      </w:pPr>
      <w:r>
        <w:t>Medium distance, has no change.</w:t>
      </w:r>
    </w:p>
    <w:p w:rsidR="007909D2" w:rsidRDefault="00C95EFB">
      <w:pPr>
        <w:tabs>
          <w:tab w:val="left" w:pos="7810"/>
        </w:tabs>
      </w:pPr>
      <w:r>
        <w:t>Furthest away from VR player, these remove time from the game.</w:t>
      </w:r>
    </w:p>
    <w:p w:rsidR="007909D2" w:rsidRDefault="00C95EFB">
      <w:pPr>
        <w:tabs>
          <w:tab w:val="left" w:pos="7810"/>
        </w:tabs>
      </w:pPr>
      <w:r>
        <w:t xml:space="preserve">Imbalanced game mode- </w:t>
      </w:r>
    </w:p>
    <w:p w:rsidR="007909D2" w:rsidRDefault="00C95EFB">
      <w:pPr>
        <w:tabs>
          <w:tab w:val="left" w:pos="7810"/>
        </w:tabs>
      </w:pPr>
      <w:r>
        <w:t xml:space="preserve">No tile has any </w:t>
      </w:r>
      <w:r>
        <w:t>consequence or benefit and can be used as many times as the PC player likes.</w:t>
      </w:r>
    </w:p>
    <w:p w:rsidR="007909D2" w:rsidRDefault="00C95EFB">
      <w:pPr>
        <w:tabs>
          <w:tab w:val="left" w:pos="7810"/>
        </w:tabs>
      </w:pPr>
      <w:r>
        <w:t>Player (PC) Camera/ Controls-</w:t>
      </w:r>
    </w:p>
    <w:p w:rsidR="007909D2" w:rsidRDefault="00C95EFB">
      <w:pPr>
        <w:tabs>
          <w:tab w:val="left" w:pos="7810"/>
        </w:tabs>
      </w:pPr>
      <w:r>
        <w:t>RTS camera. Clickable side buttons on a GUI. Main GUI on bottom of the screen with the time being behind the VR player. There will also be hot keys t</w:t>
      </w:r>
      <w:r>
        <w:t>he player can use instead of clicking on buttons.</w:t>
      </w:r>
    </w:p>
    <w:p w:rsidR="007909D2" w:rsidRDefault="00C95EFB">
      <w:pPr>
        <w:tabs>
          <w:tab w:val="left" w:pos="7810"/>
        </w:tabs>
      </w:pPr>
      <w:r>
        <w:t>Player (VR) Camera/Controls-</w:t>
      </w:r>
    </w:p>
    <w:p w:rsidR="007909D2" w:rsidRDefault="00C95EFB">
      <w:pPr>
        <w:tabs>
          <w:tab w:val="left" w:pos="7810"/>
        </w:tabs>
      </w:pPr>
      <w:r>
        <w:t xml:space="preserve">Bow and Arrow- </w:t>
      </w:r>
    </w:p>
    <w:p w:rsidR="007909D2" w:rsidRDefault="007909D2">
      <w:pPr>
        <w:tabs>
          <w:tab w:val="left" w:pos="7810"/>
        </w:tabs>
      </w:pPr>
    </w:p>
    <w:p w:rsidR="007909D2" w:rsidRDefault="00C95EFB">
      <w:pPr>
        <w:tabs>
          <w:tab w:val="left" w:pos="7810"/>
        </w:tabs>
        <w:rPr>
          <w:b/>
        </w:rPr>
      </w:pPr>
      <w:r>
        <w:rPr>
          <w:b/>
        </w:rPr>
        <w:t>Winning/ losing conditions-</w:t>
      </w:r>
    </w:p>
    <w:tbl>
      <w:tblPr>
        <w:tblW w:w="9016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005"/>
        <w:gridCol w:w="3005"/>
        <w:gridCol w:w="3006"/>
      </w:tblGrid>
      <w:tr w:rsidR="007909D2">
        <w:tblPrEx>
          <w:tblCellMar>
            <w:top w:w="0" w:type="dxa"/>
            <w:bottom w:w="0" w:type="dxa"/>
          </w:tblCellMar>
        </w:tblPrEx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7909D2">
            <w:pPr>
              <w:tabs>
                <w:tab w:val="left" w:pos="7810"/>
              </w:tabs>
              <w:spacing w:after="0" w:line="240" w:lineRule="auto"/>
            </w:pP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C95EFB">
            <w:pPr>
              <w:tabs>
                <w:tab w:val="left" w:pos="7810"/>
              </w:tabs>
              <w:spacing w:after="0" w:line="240" w:lineRule="auto"/>
              <w:rPr>
                <w:b/>
              </w:rPr>
            </w:pPr>
            <w:r>
              <w:rPr>
                <w:b/>
              </w:rPr>
              <w:t>Win Condition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C95EFB">
            <w:pPr>
              <w:tabs>
                <w:tab w:val="left" w:pos="7810"/>
              </w:tabs>
              <w:spacing w:after="0" w:line="240" w:lineRule="auto"/>
              <w:rPr>
                <w:b/>
              </w:rPr>
            </w:pPr>
            <w:r>
              <w:rPr>
                <w:b/>
              </w:rPr>
              <w:t>Losing condition</w:t>
            </w:r>
          </w:p>
        </w:tc>
      </w:tr>
      <w:tr w:rsidR="007909D2">
        <w:tblPrEx>
          <w:tblCellMar>
            <w:top w:w="0" w:type="dxa"/>
            <w:bottom w:w="0" w:type="dxa"/>
          </w:tblCellMar>
        </w:tblPrEx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C95EFB">
            <w:pPr>
              <w:tabs>
                <w:tab w:val="left" w:pos="7810"/>
              </w:tabs>
              <w:spacing w:after="0" w:line="240" w:lineRule="auto"/>
              <w:rPr>
                <w:b/>
              </w:rPr>
            </w:pPr>
            <w:r>
              <w:rPr>
                <w:b/>
              </w:rPr>
              <w:t>PC Player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C95EFB">
            <w:pPr>
              <w:tabs>
                <w:tab w:val="left" w:pos="7810"/>
              </w:tabs>
              <w:spacing w:after="0" w:line="240" w:lineRule="auto"/>
            </w:pPr>
            <w:r>
              <w:t>VR player’s health is less than 0.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C95EFB">
            <w:pPr>
              <w:tabs>
                <w:tab w:val="left" w:pos="7810"/>
              </w:tabs>
              <w:spacing w:after="0" w:line="240" w:lineRule="auto"/>
            </w:pPr>
            <w:r>
              <w:t>Time reaches 5 minutes.</w:t>
            </w:r>
          </w:p>
        </w:tc>
      </w:tr>
      <w:tr w:rsidR="007909D2">
        <w:tblPrEx>
          <w:tblCellMar>
            <w:top w:w="0" w:type="dxa"/>
            <w:bottom w:w="0" w:type="dxa"/>
          </w:tblCellMar>
        </w:tblPrEx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C95EFB">
            <w:pPr>
              <w:tabs>
                <w:tab w:val="left" w:pos="7810"/>
              </w:tabs>
              <w:spacing w:after="0" w:line="240" w:lineRule="auto"/>
              <w:rPr>
                <w:b/>
              </w:rPr>
            </w:pPr>
            <w:r>
              <w:rPr>
                <w:b/>
              </w:rPr>
              <w:t>VR Player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C95EFB">
            <w:pPr>
              <w:tabs>
                <w:tab w:val="left" w:pos="7810"/>
              </w:tabs>
              <w:spacing w:after="0" w:line="240" w:lineRule="auto"/>
            </w:pPr>
            <w:r>
              <w:t>Time Reaches 5 minutes and they have more than 0 health.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C95EFB">
            <w:pPr>
              <w:tabs>
                <w:tab w:val="left" w:pos="7810"/>
              </w:tabs>
              <w:spacing w:after="0" w:line="240" w:lineRule="auto"/>
            </w:pPr>
            <w:r>
              <w:t>Health reaches 0.</w:t>
            </w:r>
          </w:p>
        </w:tc>
      </w:tr>
    </w:tbl>
    <w:p w:rsidR="007909D2" w:rsidRDefault="007909D2">
      <w:pPr>
        <w:tabs>
          <w:tab w:val="left" w:pos="7810"/>
        </w:tabs>
      </w:pPr>
    </w:p>
    <w:p w:rsidR="007909D2" w:rsidRPr="003E27C1" w:rsidRDefault="00C95EFB">
      <w:pPr>
        <w:tabs>
          <w:tab w:val="left" w:pos="7810"/>
        </w:tabs>
        <w:rPr>
          <w:b/>
        </w:rPr>
      </w:pPr>
      <w:r w:rsidRPr="003E27C1">
        <w:rPr>
          <w:b/>
        </w:rPr>
        <w:t>Scripted events-</w:t>
      </w:r>
    </w:p>
    <w:tbl>
      <w:tblPr>
        <w:tblW w:w="9016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005"/>
        <w:gridCol w:w="3005"/>
        <w:gridCol w:w="3006"/>
      </w:tblGrid>
      <w:tr w:rsidR="007909D2">
        <w:tblPrEx>
          <w:tblCellMar>
            <w:top w:w="0" w:type="dxa"/>
            <w:bottom w:w="0" w:type="dxa"/>
          </w:tblCellMar>
        </w:tblPrEx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7909D2">
            <w:pPr>
              <w:tabs>
                <w:tab w:val="left" w:pos="7810"/>
              </w:tabs>
              <w:spacing w:after="0" w:line="240" w:lineRule="auto"/>
            </w:pP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C95EFB">
            <w:pPr>
              <w:tabs>
                <w:tab w:val="left" w:pos="7810"/>
              </w:tabs>
              <w:spacing w:after="0" w:line="240" w:lineRule="auto"/>
            </w:pPr>
            <w:r>
              <w:t>Description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C95EFB">
            <w:pPr>
              <w:tabs>
                <w:tab w:val="left" w:pos="7810"/>
              </w:tabs>
              <w:spacing w:after="0" w:line="240" w:lineRule="auto"/>
            </w:pPr>
            <w:r>
              <w:t>Picture</w:t>
            </w:r>
          </w:p>
        </w:tc>
      </w:tr>
      <w:tr w:rsidR="007909D2">
        <w:tblPrEx>
          <w:tblCellMar>
            <w:top w:w="0" w:type="dxa"/>
            <w:bottom w:w="0" w:type="dxa"/>
          </w:tblCellMar>
        </w:tblPrEx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C95EFB">
            <w:pPr>
              <w:tabs>
                <w:tab w:val="left" w:pos="7810"/>
              </w:tabs>
              <w:spacing w:after="0" w:line="240" w:lineRule="auto"/>
            </w:pPr>
            <w:r>
              <w:t>Campfires dimming with health.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C95EFB">
            <w:pPr>
              <w:tabs>
                <w:tab w:val="left" w:pos="7810"/>
              </w:tabs>
              <w:spacing w:after="0" w:line="240" w:lineRule="auto"/>
            </w:pPr>
            <w:r>
              <w:t>The Campfires light intensity is linked to the player’s health. Upon taking damage this lowers.</w:t>
            </w:r>
            <w:r w:rsidR="003E27C1">
              <w:t xml:space="preserve"> This creates tension as the game progresses.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7909D2">
            <w:pPr>
              <w:tabs>
                <w:tab w:val="left" w:pos="7810"/>
              </w:tabs>
              <w:spacing w:after="0" w:line="240" w:lineRule="auto"/>
            </w:pPr>
          </w:p>
        </w:tc>
      </w:tr>
      <w:tr w:rsidR="007909D2">
        <w:tblPrEx>
          <w:tblCellMar>
            <w:top w:w="0" w:type="dxa"/>
            <w:bottom w:w="0" w:type="dxa"/>
          </w:tblCellMar>
        </w:tblPrEx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C95EFB">
            <w:pPr>
              <w:tabs>
                <w:tab w:val="left" w:pos="7810"/>
              </w:tabs>
              <w:spacing w:after="0" w:line="240" w:lineRule="auto"/>
            </w:pPr>
            <w:r>
              <w:t>Rune Stones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C95EFB">
            <w:pPr>
              <w:tabs>
                <w:tab w:val="left" w:pos="7810"/>
              </w:tabs>
              <w:spacing w:after="0" w:line="240" w:lineRule="auto"/>
            </w:pPr>
            <w:r>
              <w:t>If more than 10 monsters are on the field at once, the Rune stones will activate slowing enem</w:t>
            </w:r>
            <w:r>
              <w:t xml:space="preserve">y movement speed for </w:t>
            </w:r>
            <w:r>
              <w:lastRenderedPageBreak/>
              <w:t>20 seconds. Has 30 second cool down.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09D2" w:rsidRDefault="007909D2">
            <w:pPr>
              <w:tabs>
                <w:tab w:val="left" w:pos="7810"/>
              </w:tabs>
              <w:spacing w:after="0" w:line="240" w:lineRule="auto"/>
            </w:pPr>
          </w:p>
        </w:tc>
      </w:tr>
    </w:tbl>
    <w:p w:rsidR="007909D2" w:rsidRDefault="007909D2">
      <w:pPr>
        <w:tabs>
          <w:tab w:val="left" w:pos="7810"/>
        </w:tabs>
      </w:pPr>
    </w:p>
    <w:p w:rsidR="007909D2" w:rsidRDefault="007909D2">
      <w:pPr>
        <w:tabs>
          <w:tab w:val="left" w:pos="7810"/>
        </w:tabs>
      </w:pPr>
    </w:p>
    <w:p w:rsidR="007909D2" w:rsidRDefault="007909D2">
      <w:pPr>
        <w:tabs>
          <w:tab w:val="left" w:pos="7810"/>
        </w:tabs>
      </w:pPr>
    </w:p>
    <w:sectPr w:rsidR="007909D2"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5EFB" w:rsidRDefault="00C95EFB">
      <w:pPr>
        <w:spacing w:after="0" w:line="240" w:lineRule="auto"/>
      </w:pPr>
      <w:r>
        <w:separator/>
      </w:r>
    </w:p>
  </w:endnote>
  <w:endnote w:type="continuationSeparator" w:id="0">
    <w:p w:rsidR="00C95EFB" w:rsidRDefault="00C95E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5EFB" w:rsidRDefault="00C95EFB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C95EFB" w:rsidRDefault="00C95E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7909D2"/>
    <w:rsid w:val="003E27C1"/>
    <w:rsid w:val="004151B3"/>
    <w:rsid w:val="007909D2"/>
    <w:rsid w:val="00C95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0CD3F"/>
  <w15:docId w15:val="{1F9B0BE6-F881-4370-AC03-87CCF9132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en-GB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151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421</Words>
  <Characters>2402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Liam Mason (11358736)</dc:creator>
  <dc:description/>
  <cp:lastModifiedBy>Liam Mason</cp:lastModifiedBy>
  <cp:revision>2</cp:revision>
  <dcterms:created xsi:type="dcterms:W3CDTF">2017-01-20T22:13:00Z</dcterms:created>
  <dcterms:modified xsi:type="dcterms:W3CDTF">2017-01-20T22:13:00Z</dcterms:modified>
</cp:coreProperties>
</file>